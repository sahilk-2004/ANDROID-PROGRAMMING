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eg" ContentType="image/jpeg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Practical 3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Aim: Programs related to different LayoutsCoordinate, Linear, Relative, Table, Absolute, Frame, List View, Grid View.</w:t>
      </w:r>
    </w:p>
    <w:p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Step 1: </w:t>
      </w:r>
      <w:r>
        <w:rPr>
          <w:sz w:val="24"/>
          <w:szCs w:val="24"/>
        </w:rPr>
        <w:t>Create a new project in Kotlin and select Empty Views Activity template.</w:t>
      </w:r>
    </w:p>
    <w:p>
      <w:pPr>
        <w:rPr>
          <w:b/>
          <w:bCs/>
          <w:sz w:val="24"/>
          <w:szCs w:val="24"/>
        </w:rPr>
      </w:pPr>
      <w:r>
        <w:drawing>
          <wp:inline distT="0" distB="0" distL="0" distR="0">
            <wp:extent cx="3808740" cy="2583815"/>
            <wp:effectExtent l="0" t="0" r="0" b="0"/>
            <wp:docPr id="1" name="图片 1" descr="Screenshot (116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" name="图片 3"/>
                    <pic:cNvPicPr/>
                  </pic:nvPicPr>
                  <pic:blipFill>
                    <a:blip r:embed="rId3"/>
                    <a:srcRect t="6098" b="13678" l="16880" r="166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08740" cy="258381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Step 2: </w:t>
      </w:r>
      <w:r>
        <w:rPr>
          <w:sz w:val="24"/>
          <w:szCs w:val="24"/>
        </w:rPr>
        <w:t>activity_main.xml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&lt;ScrollView xmlns:android="http://schemas.android.com/apk/res/android"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android:layout_width="match_parent"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android:layout_height="match_parent"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android:padding="16dp"&gt;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    &lt;LinearLayout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android:layout_width="match_parent"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android:layout_height="wrap_content"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android:orientation="vertical"&gt;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&lt;Button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    android:id="@+id/btnCoordinate"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    android:layout_width="match_parent"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    android:layout_height="wrap_content"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    android:text="Coordinate Layout" /&gt;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&lt;Button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    android:id="@+id/btnLinear"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    android:layout_width="match_parent"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    android:layout_height="wrap_content"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    android:text="Linear Layout" /&gt;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&lt;Button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    android:id="@+id/btnRelative"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    android:layout_width="match_parent"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    android:layout_height="wrap_content"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    android:text="Relative Layout" /&gt;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&lt;Button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    android:id="@+id/btnTable"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    android:layout_width="match_parent"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    android:layout_height="wrap_content"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    android:text="Table Layout" /&gt;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&lt;Button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    android:id="@+id/btnAbsolute"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    android:layout_width="match_parent"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    android:layout_height="wrap_content"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    android:text="Absolute Layout" /&gt;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&lt;Button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    android:id="@+id/btnFrame"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    android:layout_width="match_parent"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    android:layout_height="wrap_content"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    android:text="Frame Layout" /&gt;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&lt;Button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    android:id="@+id/btnListView"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    android:layout_width="match_parent"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    android:layout_height="wrap_content"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    android:text="List View" /&gt;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&lt;Button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    android:id="@+id/btnGridView"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    android:layout_width="match_parent"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    android:layout_height="wrap_content"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    android:text="Grid View" /&gt;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&lt;/LinearLayout&gt;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&lt;/ScrollView&gt;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 3:</w:t>
      </w:r>
      <w:r>
        <w:rPr>
          <w:sz w:val="24"/>
          <w:szCs w:val="24"/>
        </w:rPr>
        <w:t xml:space="preserve"> MainActivity.kt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package com.example.layoutexamples</w:t>
      </w:r>
    </w:p>
    <w:p>
      <w:pPr>
        <w:spacing w:after="0" w:line="240" w:lineRule="auto"/>
        <w:rPr>
          <w:sz w:val="24"/>
          <w:szCs w:val="24"/>
        </w:rPr>
      </w:pP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import android.content.Intent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import androidx.appcompat.app.AppCompatActivity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import android.os.Bundle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import kotlinx.android.synthetic.main.activity_main.*</w:t>
      </w:r>
    </w:p>
    <w:p>
      <w:pPr>
        <w:spacing w:after="0" w:line="240" w:lineRule="auto"/>
        <w:rPr>
          <w:sz w:val="24"/>
          <w:szCs w:val="24"/>
        </w:rPr>
      </w:pP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class MainActivity : AppCompatActivity() {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override fun onCreate(savedInstanceState: Bundle?) {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    super.onCreate(savedInstanceState)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    setContentView(R.layout.activity_main)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val btnCoordinate = findViewById&lt;Button&gt;(R.id.btnCoordinate) 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val btnLinear = findViewById&lt;Button&gt;(R.id.btnLinear) 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val btnRelative = findViewById&lt;Button&gt;(R.id.btnRelative) 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val btnTable = findViewById&lt;Button&gt;(R.id.btnTable) 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val btnAbsolute = findViewById&lt;Button&gt;(R.id.btnAbsolute) 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val btnFrame = findViewById&lt;Button&gt;(R.id.btnFrame) 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val btnListView = findViewById&lt;Button&gt;(R.id.btnListView) 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val btnGridView = findViewById&lt;Button&gt;(R.id.btnGridView)</w:t>
      </w:r>
    </w:p>
    <w:p>
      <w:pPr>
        <w:spacing w:after="0" w:line="240" w:lineRule="auto"/>
        <w:rPr>
          <w:sz w:val="24"/>
          <w:szCs w:val="24"/>
        </w:rPr>
      </w:pP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    // Setting up listeners for each button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    btnCoordinate.setOnClickListener { 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        startActivity(Intent(this, CoordinateActivity::class.java)) 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    }</w:t>
      </w:r>
    </w:p>
    <w:p>
      <w:pPr>
        <w:spacing w:after="0" w:line="240" w:lineRule="auto"/>
        <w:rPr>
          <w:sz w:val="24"/>
          <w:szCs w:val="24"/>
        </w:rPr>
      </w:pP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    btnLinear.setOnClickListener { 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        startActivity(Intent(this, LinearActivity::class.java)) 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    }</w:t>
      </w:r>
    </w:p>
    <w:p>
      <w:pPr>
        <w:spacing w:after="0" w:line="240" w:lineRule="auto"/>
        <w:rPr>
          <w:sz w:val="24"/>
          <w:szCs w:val="24"/>
        </w:rPr>
      </w:pP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    btnRelative.setOnClickListener { 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        startActivity(Intent(this, RelativeActivity::class.java)) 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    }</w:t>
      </w:r>
    </w:p>
    <w:p>
      <w:pPr>
        <w:spacing w:after="0" w:line="240" w:lineRule="auto"/>
        <w:rPr>
          <w:sz w:val="24"/>
          <w:szCs w:val="24"/>
        </w:rPr>
      </w:pP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    btnTable.setOnClickListener { 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        startActivity(Intent(this, TableActivity::class.java)) 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    }</w:t>
      </w:r>
    </w:p>
    <w:p>
      <w:pPr>
        <w:spacing w:after="0" w:line="240" w:lineRule="auto"/>
        <w:rPr>
          <w:sz w:val="24"/>
          <w:szCs w:val="24"/>
        </w:rPr>
      </w:pP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    btnAbsolute.setOnClickListener { 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        startActivity(Intent(this, AbsoluteActivity::class.java)) 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    }</w:t>
      </w:r>
    </w:p>
    <w:p>
      <w:pPr>
        <w:spacing w:after="0" w:line="240" w:lineRule="auto"/>
        <w:rPr>
          <w:sz w:val="24"/>
          <w:szCs w:val="24"/>
        </w:rPr>
      </w:pP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    btnFrame.setOnClickListener { 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        startActivity(Intent(this, FrameActivity::class.java)) 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    }</w:t>
      </w:r>
    </w:p>
    <w:p>
      <w:pPr>
        <w:spacing w:after="0" w:line="240" w:lineRule="auto"/>
        <w:rPr>
          <w:sz w:val="24"/>
          <w:szCs w:val="24"/>
        </w:rPr>
      </w:pP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    btnListView.setOnClickListener { 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        startActivity(Intent(this, ListViewActivity::class.java)) 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    }</w:t>
      </w:r>
    </w:p>
    <w:p>
      <w:pPr>
        <w:spacing w:after="0" w:line="240" w:lineRule="auto"/>
        <w:rPr>
          <w:sz w:val="24"/>
          <w:szCs w:val="24"/>
        </w:rPr>
      </w:pP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    btnGridView.setOnClickListener { 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        startActivity(Intent(this, GridViewActivity::class.java)) 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    }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}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spacing w:after="0" w:line="240" w:lineRule="auto"/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 4:</w:t>
      </w:r>
      <w:r>
        <w:rPr>
          <w:sz w:val="24"/>
          <w:szCs w:val="24"/>
        </w:rPr>
        <w:t xml:space="preserve"> Create a new activity – CoodinateActivity.kt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731510" cy="3222625"/>
            <wp:effectExtent l="0" t="0" r="0" b="0"/>
            <wp:docPr id="4" name="图片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图片 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drawing>
          <wp:inline distT="0" distB="0" distL="0" distR="0">
            <wp:extent cx="3779168" cy="2589529"/>
            <wp:effectExtent l="0" t="0" r="0" b="0"/>
            <wp:docPr id="7" name="图片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" name="图片 9"/>
                    <pic:cNvPicPr/>
                  </pic:nvPicPr>
                  <pic:blipFill>
                    <a:blip r:embed="rId5"/>
                    <a:srcRect t="6232" b="13380" l="17063" r="169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79168" cy="2589529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>package com.example.layoutexamples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import android.os.Bundle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import androidx.appcompat.app.AppCompatActivity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class CoordinateActivity : AppCompatActivity() {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override fun onCreate(savedInstanceState: Bundle?) {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super.onCreate(savedInstanceState)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setContentView(R.layout.activity_coordinate)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}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 5:</w:t>
      </w:r>
      <w:r>
        <w:rPr>
          <w:sz w:val="24"/>
          <w:szCs w:val="24"/>
        </w:rPr>
        <w:t xml:space="preserve"> activity_coordinate.xml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&lt;androidx.coordinatorlayout.widget.CoordinatorLayout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xmlns:android="http://schemas.android.com/apk/res/android"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android:layout_width="match_parent"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android:layout_height="match_parent"&gt;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    &lt;!-- Example of a FAB --&gt;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&lt;com.google.android.material.floatingactionbutton.FloatingActionButton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android:layout_width="wrap_content"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android:layout_height="wrap_content"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android:layout_gravity="bottom|end"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android:layout_margin="16dp"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android:contentDescription="Floating Action Button"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android:src="@android:drawable/ic_menu_add" /&gt;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&lt;/androidx.coordinatorlayout.widget.CoordinatorLayout&gt;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 6:</w:t>
      </w:r>
      <w:r>
        <w:rPr>
          <w:sz w:val="24"/>
          <w:szCs w:val="24"/>
        </w:rPr>
        <w:t xml:space="preserve"> Create a new activity – LinearActivity.kt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3794759" cy="2584634"/>
            <wp:effectExtent l="0" t="0" r="0" b="0"/>
            <wp:docPr id="10" name="图片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图片 12"/>
                    <pic:cNvPicPr/>
                  </pic:nvPicPr>
                  <pic:blipFill>
                    <a:blip r:embed="rId6"/>
                    <a:srcRect t="6397" b="13372" l="16876" r="168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94759" cy="2584634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>package com.example.layoutexamples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import android.os.Bundle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import androidx.appcompat.app.AppCompatActivity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class LinearActivity : AppCompatActivity() {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override fun onCreate(savedInstanceState: Bundle?) {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super.onCreate(savedInstanceState)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setContentView(R.layout.activity_linear)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}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rPr>
          <w:b/>
          <w:bCs/>
          <w:sz w:val="24"/>
          <w:szCs w:val="24"/>
        </w:rPr>
      </w:pPr>
    </w:p>
    <w:p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 7:</w:t>
      </w:r>
      <w:r>
        <w:rPr>
          <w:sz w:val="24"/>
          <w:szCs w:val="24"/>
        </w:rPr>
        <w:t xml:space="preserve"> activity_linear.xml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&lt;LinearLayout xmlns:android="http://schemas.android.com/apk/res/android"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android:layout_width="match_parent"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android:layout_height="match_parent"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android:orientation="vertical"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android:padding="16dp"&gt;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    &lt;TextView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android:layout_width="match_parent"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android:layout_height="wrap_content"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android:text="This is a TextView in LinearLayout" /&gt;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    &lt;EditText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android:layout_width="match_parent"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android:layout_height="wrap_content"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android:hint="Enter text here" /&gt;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    &lt;Button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android:layout_width="wrap_content"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android:layout_height="wrap_content"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android:text="Submit" /&gt;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&lt;/LinearLayout&gt;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 8:</w:t>
      </w:r>
      <w:r>
        <w:rPr>
          <w:sz w:val="24"/>
          <w:szCs w:val="24"/>
        </w:rPr>
        <w:t xml:space="preserve"> Create a new activity – RelativeActivity.kt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3783965" cy="2584634"/>
            <wp:effectExtent l="0" t="0" r="0" b="0"/>
            <wp:docPr id="13" name="图片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" name="图片 15"/>
                    <pic:cNvPicPr/>
                  </pic:nvPicPr>
                  <pic:blipFill>
                    <a:blip r:embed="rId7"/>
                    <a:srcRect t="6396" b="13367" l="17153" r="168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83965" cy="2584634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>package com.example.layoutexamples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import android.os.Bundle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import androidx.appcompat.app.AppCompatActivity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class RelativeActivity : AppCompatActivity() {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override fun onCreate(savedInstanceState: Bundle?) {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super.onCreate(savedInstanceState)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setContentView(R.layout.activity_relative)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}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 9:</w:t>
      </w:r>
      <w:r>
        <w:rPr>
          <w:sz w:val="24"/>
          <w:szCs w:val="24"/>
        </w:rPr>
        <w:t xml:space="preserve"> activity_relative.xml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&lt;RelativeLayout xmlns:android="http://schemas.android.com/apk/res/android"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android:layout_width="match_parent"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android:layout_height="match_parent"&gt;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    &lt;TextView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android:id="@+id/textView"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android:layout_width="wrap_content"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android:layout_height="wrap_content"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android:text="This is a TextView" /&gt;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    &lt;Button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android:layout_width="wrap_content"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android:layout_height="wrap_content"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android:layout_below="@id/textView"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android:text="Click Me" /&gt;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&lt;/RelativeLayout&gt;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 10:</w:t>
      </w:r>
      <w:r>
        <w:rPr>
          <w:sz w:val="24"/>
          <w:szCs w:val="24"/>
        </w:rPr>
        <w:t xml:space="preserve"> Create a new activity – TableActivity.kt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805199" cy="2584800"/>
            <wp:effectExtent l="0" t="0" r="0" b="0"/>
            <wp:docPr id="16" name="图片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图片 1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05199" cy="25848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>package com.example.layoutexamples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import android.os.Bundle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import androidx.appcompat.app.AppCompatActivity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class TableActivity : AppCompatActivity() {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override fun onCreate(savedInstanceState: Bundle?) {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super.onCreate(savedInstanceState)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setContentView(R.layout.activity_table)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}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 11:</w:t>
      </w:r>
      <w:r>
        <w:rPr>
          <w:sz w:val="24"/>
          <w:szCs w:val="24"/>
        </w:rPr>
        <w:t xml:space="preserve"> activity_table.xml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&lt;TableLayout xmlns:android="http://schemas.android.com/apk/res/android"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android:layout_width="match_parent"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android:layout_height="match_parent"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android:stretchColumns="1"&gt;</w:t>
      </w:r>
    </w:p>
    <w:p>
      <w:pPr>
        <w:spacing w:after="0" w:line="240" w:lineRule="auto"/>
        <w:rPr>
          <w:sz w:val="24"/>
          <w:szCs w:val="24"/>
        </w:rPr>
      </w:pP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&lt;TableRow&gt;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    &lt;TextView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        android:layout_width="wrap_content"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        android:layout_height="wrap_content"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        android:text="Row 1, Col 1" /&gt;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    &lt;TextView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        android:layout_width="wrap_content"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        android:layout_height="wrap_content"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        android:text="Row 1, Col 2" /&gt;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&lt;/TableRow&gt;</w:t>
      </w:r>
    </w:p>
    <w:p>
      <w:pPr>
        <w:spacing w:after="0" w:line="240" w:lineRule="auto"/>
        <w:rPr>
          <w:sz w:val="24"/>
          <w:szCs w:val="24"/>
        </w:rPr>
      </w:pP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&lt;TableRow&gt;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    &lt;TextView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        android:layout_width="wrap_content"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        android:layout_height="wrap_content"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        android:text="Row 2, Col 1" /&gt;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    &lt;Button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        android:layout_width="wrap_content"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        android:layout_height="wrap_content"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        android:text="Row 2, Col 2 Button" /&gt;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    &lt;/TableRow&gt;</w:t>
      </w:r>
    </w:p>
    <w:p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&lt;/TableLayout&gt;</w:t>
      </w:r>
    </w:p>
    <w:p>
      <w:pPr>
        <w:spacing w:after="0" w:line="240" w:lineRule="auto"/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 12:</w:t>
      </w:r>
      <w:r>
        <w:rPr>
          <w:sz w:val="24"/>
          <w:szCs w:val="24"/>
        </w:rPr>
        <w:t xml:space="preserve"> Create a new activity – AbsoluteActivity.kt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3783965" cy="2568777"/>
            <wp:effectExtent l="0" t="0" r="0" b="0"/>
            <wp:docPr id="19" name="图片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" name="图片 21"/>
                    <pic:cNvPicPr/>
                  </pic:nvPicPr>
                  <pic:blipFill>
                    <a:blip r:embed="rId9"/>
                    <a:srcRect t="6890" b="13367" l="17061" r="168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83965" cy="2568777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>package com.example.layoutexamples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import android.os.Bundle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import androidx.appcompat.app.AppCompatActivity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class AbsoluteActivity : AppCompatActivity() {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override fun onCreate(savedInstanceState: Bundle?) {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super.onCreate(savedInstanceState)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setContentView(R.layout.activity_absolute)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}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 13:</w:t>
      </w:r>
      <w:r>
        <w:rPr>
          <w:sz w:val="24"/>
          <w:szCs w:val="24"/>
        </w:rPr>
        <w:t xml:space="preserve"> activity_absolute.xml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&lt;AbsoluteLayout xmlns:android="http://schemas.android.com/apk/res/android"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android:layout_width="match_parent"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android:layout_height="match_parent"&gt;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    &lt;TextView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android:layout_width="wrap_content"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android:layout_height="wrap_content"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android:layout_x="50dp"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android:layout_y="50dp"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android:text="TextView at (50, 50)" /&gt;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    &lt;Button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android:layout_width="wrap_content"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android:layout_height="wrap_content"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android:layout_x="150dp"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android:layout_y="100dp"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android:text="Button at (150, 100)" /&gt;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&lt;/AbsoluteLayout&gt;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 14:</w:t>
      </w:r>
      <w:r>
        <w:rPr>
          <w:sz w:val="24"/>
          <w:szCs w:val="24"/>
        </w:rPr>
        <w:t xml:space="preserve"> Create a new activity – FrameActivity.kt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771415" cy="2595205"/>
            <wp:effectExtent l="0" t="0" r="0" b="0"/>
            <wp:docPr id="22" name="图片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图片 2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71415" cy="259520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>package com.example.layoutexamples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import android.os.Bundle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import androidx.appcompat.app.AppCompatActivity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class FrameActivity : AppCompatActivity() {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override fun onCreate(savedInstanceState: Bundle?) {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super.onCreate(savedInstanceState)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setContentView(R.layout.activity_frame)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}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 15:</w:t>
      </w:r>
      <w:r>
        <w:rPr>
          <w:sz w:val="24"/>
          <w:szCs w:val="24"/>
        </w:rPr>
        <w:t xml:space="preserve"> activity_frame.xml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&lt;FrameLayout xmlns:android="http://schemas.android.com/apk/res/android"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android:layout_width="match_parent"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android:layout_height="match_parent"&gt;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    &lt;ImageView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android:layout_width="match_parent"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android:layout_height="match_parent"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android:src="@android:drawable/ic_menu_gallery"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android:scaleType="centerCrop" /&gt;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    &lt;TextView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android:layout_width="wrap_content"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android:layout_height="wrap_content"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android:text="Overlay Text"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android:layout_gravity="center"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android:textColor="@android:color/white"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android:textSize="24sp" /&gt;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&lt;/FrameLayout&gt;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 16:</w:t>
      </w:r>
      <w:r>
        <w:rPr>
          <w:sz w:val="24"/>
          <w:szCs w:val="24"/>
        </w:rPr>
        <w:t xml:space="preserve"> Create a new activity – ListViewActivity.kt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3773580" cy="2716313"/>
            <wp:effectExtent l="0" t="0" r="0" b="0"/>
            <wp:docPr id="25" name="图片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" name="图片 27"/>
                    <pic:cNvPicPr/>
                  </pic:nvPicPr>
                  <pic:blipFill>
                    <a:blip r:embed="rId11"/>
                    <a:srcRect t="6562" b="9135" l="17153" r="169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73580" cy="2716313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>package com.example.layoutexamples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import android.os.Bundle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import android.widget.ArrayAdapter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import android.widget.ListView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import androidx.appcompat.app.AppCompatActivity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class ListViewActivity : AppCompatActivity() {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override fun onCreate(savedInstanceState: Bundle?) {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super.onCreate(savedInstanceState)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setContentView(R.layout.activity_list_view)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val listView: ListView = findViewById(R.id.listView)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val data = listOf("Item 1", "Item 2", "Item 3", "Item 4")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val adapter = ArrayAdapter(this, android.R.layout.simple_list_item_1, data)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listView.adapter = adapter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}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 17:</w:t>
      </w:r>
      <w:r>
        <w:rPr>
          <w:sz w:val="24"/>
          <w:szCs w:val="24"/>
        </w:rPr>
        <w:t xml:space="preserve"> activity_list_view.xml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&lt;ListView xmlns:android="http://schemas.android.com/apk/res/android"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android:id="@+id/listView"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android:layout_width="match_parent"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android:layout_height="match_parent" /&gt;</w:t>
      </w: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 18:</w:t>
      </w:r>
      <w:r>
        <w:rPr>
          <w:sz w:val="24"/>
          <w:szCs w:val="24"/>
        </w:rPr>
        <w:t xml:space="preserve"> Create a new activity – GridViewActivity.kt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3784453" cy="2584450"/>
            <wp:effectExtent l="0" t="0" r="0" b="0"/>
            <wp:docPr id="28" name="图片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图片 30"/>
                    <pic:cNvPicPr/>
                  </pic:nvPicPr>
                  <pic:blipFill>
                    <a:blip r:embed="rId12"/>
                    <a:srcRect t="7053" b="12740" l="16968" r="169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84453" cy="25844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>package com.example.layoutexamples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import android.os.Bundle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import android.widget.ArrayAdapter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import android.widget.GridView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import androidx.appcompat.app.AppCompatActivity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class GridViewActivity : AppCompatActivity() {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override fun onCreate(savedInstanceState: Bundle?) {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super.onCreate(savedInstanceState)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setContentView(R.layout.activity_grid_view)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val gridView: GridView = findViewById(R.id.gridView)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val data = listOf("A", "B", "C", "D", "E", "F", "G", "H")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val adapter = ArrayAdapter(this, android.R.layout.simple_list_item_1, data)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    gridView.adapter = adapter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}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 19:</w:t>
      </w:r>
      <w:r>
        <w:rPr>
          <w:sz w:val="24"/>
          <w:szCs w:val="24"/>
        </w:rPr>
        <w:t xml:space="preserve"> activity_grid_view.xml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&lt;GridView xmlns:android="http://schemas.android.com/apk/res/android"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android:id="@+id/gridView"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android:layout_width="match_parent"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android:layout_height="match_parent"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android:numColumns="2"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android:horizontalSpacing="10dp"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android:verticalSpacing="10dp"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    android:stretchMode="columnWidth" /&gt;</w:t>
        <w:br w:type="page"/>
      </w:r>
    </w:p>
    <w:p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 20:</w:t>
      </w:r>
      <w:r>
        <w:rPr>
          <w:sz w:val="24"/>
          <w:szCs w:val="24"/>
        </w:rPr>
        <w:t xml:space="preserve"> Run the App.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669732" cy="8155093"/>
            <wp:effectExtent l="0" t="0" r="0" b="0"/>
            <wp:docPr id="31" name="图片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" name="图片 3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69732" cy="815509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sectPr>
      <w:headerReference w:type="default" r:id="rId2"/>
      <w:pgSz w:w="11906" w:h="16838"/>
      <w:pgMar w:top="1440" w:right="1440" w:bottom="1440" w:left="1440" w:header="708" w:footer="708" w:gutter="0"/>
      <w:docGrid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</w:fonts>
</file>

<file path=word/header1.xml><?xml version="1.0" encoding="utf-8"?>
<w:hdr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tbl>
    <w:tblPr>
      <w:jc w:val="left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tblBorders>
      <w:tblCellMar>
        <w:top w:w="0" w:type="dxa"/>
        <w:left w:w="0" w:type="dxa"/>
        <w:bottom w:w="0" w:type="dxa"/>
        <w:right w:w="0" w:type="dxa"/>
      </w:tblCellMar>
    </w:tblPr>
    <w:tblGrid>
      <w:gridCol w:w="5949"/>
      <w:gridCol w:w="3067"/>
    </w:tblGrid>
    <w:tr>
      <w:tc>
        <w:tcPr>
          <w:tcW w:w="5949" w:type="dxa"/>
        </w:tcPr>
        <w:p>
          <w:pPr>
            <w:pStyle w:val="22"/>
            <w:tabs>
              <w:tab w:val="center" w:pos="4513"/>
              <w:tab w:val="right" w:pos="9026"/>
            </w:tabs>
            <w:spacing w:after="0" w:line="240" w:lineRule="auto"/>
          </w:pPr>
          <w:r>
            <w:t>Name: Sahil Kamble</w:t>
          </w:r>
        </w:p>
      </w:tc>
      <w:tc>
        <w:tcPr>
          <w:tcW w:w="3067" w:type="dxa"/>
        </w:tcPr>
        <w:p>
          <w:pPr>
            <w:pStyle w:val="22"/>
            <w:tabs>
              <w:tab w:val="center" w:pos="4513"/>
              <w:tab w:val="right" w:pos="9026"/>
            </w:tabs>
            <w:spacing w:after="0" w:line="240" w:lineRule="auto"/>
          </w:pPr>
          <w:r>
            <w:t>Subject: Android Programming</w:t>
          </w:r>
        </w:p>
      </w:tc>
    </w:tr>
    <w:tr>
      <w:tc>
        <w:tcPr>
          <w:tcW w:w="5949" w:type="dxa"/>
        </w:tcPr>
        <w:p>
          <w:pPr>
            <w:pStyle w:val="22"/>
            <w:tabs>
              <w:tab w:val="center" w:pos="4513"/>
              <w:tab w:val="right" w:pos="9026"/>
            </w:tabs>
            <w:spacing w:after="0" w:line="240" w:lineRule="auto"/>
          </w:pPr>
          <w:r>
            <w:t>Roll No.: 22093</w:t>
          </w:r>
        </w:p>
      </w:tc>
      <w:tc>
        <w:tcPr>
          <w:tcW w:w="3067" w:type="dxa"/>
        </w:tcPr>
        <w:p>
          <w:pPr>
            <w:pStyle w:val="22"/>
            <w:tabs>
              <w:tab w:val="center" w:pos="4513"/>
              <w:tab w:val="right" w:pos="9026"/>
            </w:tabs>
            <w:spacing w:after="0" w:line="240" w:lineRule="auto"/>
          </w:pPr>
          <w:r>
            <w:t>Sem: VI</w:t>
          </w:r>
        </w:p>
      </w:tc>
    </w:tr>
    <w:tr>
      <w:tc>
        <w:tcPr>
          <w:tcW w:w="5949" w:type="dxa"/>
        </w:tcPr>
        <w:p>
          <w:pPr>
            <w:pStyle w:val="22"/>
            <w:tabs>
              <w:tab w:val="center" w:pos="4513"/>
              <w:tab w:val="right" w:pos="9026"/>
            </w:tabs>
            <w:spacing w:after="0" w:line="240" w:lineRule="auto"/>
          </w:pPr>
          <w:r>
            <w:t>Class: TYBSc IT</w:t>
          </w:r>
        </w:p>
      </w:tc>
      <w:tc>
        <w:tcPr>
          <w:tcW w:w="3067" w:type="dxa"/>
        </w:tcPr>
        <w:p>
          <w:pPr>
            <w:pStyle w:val="22"/>
            <w:tabs>
              <w:tab w:val="center" w:pos="4513"/>
              <w:tab w:val="right" w:pos="9026"/>
            </w:tabs>
            <w:spacing w:after="0" w:line="240" w:lineRule="auto"/>
          </w:pPr>
        </w:p>
      </w:tc>
    </w:tr>
  </w:tbl>
  <w:p>
    <w:pPr>
      <w:pStyle w:val="22"/>
      <w:tabs>
        <w:tab w:val="center" w:pos="4513"/>
        <w:tab w:val="right" w:pos="9026"/>
      </w:tabs>
    </w:pPr>
  </w:p>
</w:hdr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193"/>
  <w:bordersDoNotSurroundHeader/>
  <w:bordersDoNotSurroundFooter/>
  <w:defaultTabStop w:val="720"/>
  <w:drawingGridHorizontalSpacing w:val="110"/>
  <w:drawingGridVerticalSpacing w:val="156"/>
  <w:displayHorizontalDrawingGridEvery w:val="0"/>
  <w:displayVerticalDrawingGridEvery w:val="1"/>
  <w:compat>
    <w:spaceForUL/>
    <w:growAutofit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spacing w:after="160" w:line="259" w:lineRule="auto"/>
    </w:pPr>
    <w:rPr>
      <w:rFonts w:ascii="Calibri" w:eastAsia="Calibri" w:cs="Arial" w:hAnsi="Calibri"/>
      <w:kern w:val="2"/>
      <w:sz w:val="22"/>
      <w:szCs w:val="22"/>
      <w:lang w:val="en-IN" w:eastAsia="en-US" w:bidi="ar-SA"/>
    </w:rPr>
  </w:style>
  <w:style w:type="paragraph" w:styleId="1">
    <w:name w:val="heading 1"/>
    <w:basedOn w:val="0"/>
    <w:next w:val="0"/>
    <w:pPr>
      <w:keepNext/>
      <w:keepLines/>
      <w:spacing w:before="360" w:after="80"/>
      <w:outlineLvl w:val="0"/>
    </w:pPr>
    <w:rPr>
      <w:rFonts w:ascii="Calibri Light" w:eastAsia="等线 Light" w:cs="Times New Roman" w:hAnsi="Calibri Light"/>
      <w:color w:val="2F5496"/>
      <w:sz w:val="40"/>
      <w:szCs w:val="40"/>
    </w:rPr>
  </w:style>
  <w:style w:type="paragraph" w:styleId="2">
    <w:name w:val="heading 2"/>
    <w:basedOn w:val="0"/>
    <w:next w:val="0"/>
    <w:pPr>
      <w:keepNext/>
      <w:keepLines/>
      <w:spacing w:before="160" w:after="80"/>
      <w:outlineLvl w:val="1"/>
    </w:pPr>
    <w:rPr>
      <w:rFonts w:ascii="Calibri Light" w:eastAsia="等线 Light" w:cs="Times New Roman" w:hAnsi="Calibri Light"/>
      <w:color w:val="2F5496"/>
      <w:sz w:val="32"/>
      <w:szCs w:val="32"/>
    </w:rPr>
  </w:style>
  <w:style w:type="paragraph" w:styleId="3">
    <w:name w:val="heading 3"/>
    <w:basedOn w:val="0"/>
    <w:next w:val="0"/>
    <w:pPr>
      <w:keepNext/>
      <w:keepLines/>
      <w:spacing w:before="160" w:after="80"/>
      <w:outlineLvl w:val="2"/>
    </w:pPr>
    <w:rPr>
      <w:rFonts w:eastAsia="等线 Light" w:cs="Times New Roman"/>
      <w:color w:val="2F5496"/>
      <w:sz w:val="28"/>
      <w:szCs w:val="28"/>
    </w:rPr>
  </w:style>
  <w:style w:type="paragraph" w:styleId="4">
    <w:name w:val="heading 4"/>
    <w:basedOn w:val="0"/>
    <w:next w:val="0"/>
    <w:pPr>
      <w:keepNext/>
      <w:keepLines/>
      <w:spacing w:before="80" w:after="40"/>
      <w:outlineLvl w:val="3"/>
    </w:pPr>
    <w:rPr>
      <w:rFonts w:eastAsia="等线 Light" w:cs="Times New Roman"/>
      <w:i/>
      <w:iCs/>
      <w:color w:val="2F5496"/>
    </w:rPr>
  </w:style>
  <w:style w:type="paragraph" w:styleId="5">
    <w:name w:val="heading 5"/>
    <w:basedOn w:val="0"/>
    <w:next w:val="0"/>
    <w:pPr>
      <w:keepNext/>
      <w:keepLines/>
      <w:spacing w:before="80" w:after="40"/>
      <w:outlineLvl w:val="4"/>
    </w:pPr>
    <w:rPr>
      <w:rFonts w:eastAsia="等线 Light" w:cs="Times New Roman"/>
      <w:color w:val="2F5496"/>
    </w:rPr>
  </w:style>
  <w:style w:type="paragraph" w:styleId="6">
    <w:name w:val="heading 6"/>
    <w:basedOn w:val="0"/>
    <w:next w:val="0"/>
    <w:pPr>
      <w:keepNext/>
      <w:keepLines/>
      <w:spacing w:before="40" w:after="0"/>
      <w:outlineLvl w:val="5"/>
    </w:pPr>
    <w:rPr>
      <w:rFonts w:eastAsia="等线 Light" w:cs="Times New Roman"/>
      <w:i/>
      <w:iCs/>
      <w:color w:val="595959"/>
    </w:rPr>
  </w:style>
  <w:style w:type="paragraph" w:styleId="7">
    <w:name w:val="heading 7"/>
    <w:basedOn w:val="0"/>
    <w:next w:val="0"/>
    <w:pPr>
      <w:keepNext/>
      <w:keepLines/>
      <w:spacing w:before="40" w:after="0"/>
      <w:outlineLvl w:val="6"/>
    </w:pPr>
    <w:rPr>
      <w:rFonts w:eastAsia="等线 Light" w:cs="Times New Roman"/>
      <w:color w:val="595959"/>
    </w:rPr>
  </w:style>
  <w:style w:type="paragraph" w:styleId="8">
    <w:name w:val="heading 8"/>
    <w:basedOn w:val="0"/>
    <w:next w:val="0"/>
    <w:pPr>
      <w:keepNext/>
      <w:keepLines/>
      <w:spacing w:after="0"/>
      <w:outlineLvl w:val="7"/>
    </w:pPr>
    <w:rPr>
      <w:rFonts w:eastAsia="等线 Light" w:cs="Times New Roman"/>
      <w:i/>
      <w:iCs/>
      <w:color w:val="272727"/>
    </w:rPr>
  </w:style>
  <w:style w:type="paragraph" w:styleId="9">
    <w:name w:val="heading 9"/>
    <w:basedOn w:val="0"/>
    <w:next w:val="0"/>
    <w:pPr>
      <w:keepNext/>
      <w:keepLines/>
      <w:spacing w:after="0"/>
      <w:outlineLvl w:val="8"/>
    </w:pPr>
    <w:rPr>
      <w:rFonts w:eastAsia="等线 Light" w:cs="Times New Roman"/>
      <w:color w:val="272727"/>
    </w:rPr>
  </w:style>
  <w:style w:type="character" w:default="1" w:styleId="10">
    <w:name w:val="Default Paragraph Font"/>
  </w:style>
  <w:style w:type="paragraph" w:styleId="15">
    <w:name w:val="Title"/>
    <w:basedOn w:val="0"/>
    <w:next w:val="0"/>
    <w:pPr>
      <w:spacing w:after="80" w:line="240" w:lineRule="auto"/>
      <w:contextualSpacing/>
    </w:pPr>
    <w:rPr>
      <w:rFonts w:ascii="Calibri Light" w:eastAsia="等线 Light" w:cs="Times New Roman" w:hAnsi="Calibri Light"/>
      <w:spacing w:val="-10"/>
      <w:kern w:val="28"/>
      <w:sz w:val="56"/>
      <w:szCs w:val="56"/>
    </w:rPr>
  </w:style>
  <w:style w:type="paragraph" w:styleId="16">
    <w:name w:val="Subtitle"/>
    <w:basedOn w:val="0"/>
    <w:next w:val="0"/>
    <w:rPr>
      <w:rFonts w:eastAsia="等线 Light" w:cs="Times New Roman"/>
      <w:color w:val="595959"/>
      <w:spacing w:val="15"/>
      <w:sz w:val="28"/>
      <w:szCs w:val="28"/>
    </w:rPr>
  </w:style>
  <w:style w:type="paragraph" w:customStyle="1" w:styleId="17">
    <w:name w:val="Quote"/>
    <w:basedOn w:val="0"/>
    <w:next w:val="0"/>
    <w:pPr>
      <w:spacing w:before="160"/>
      <w:jc w:val="center"/>
    </w:pPr>
    <w:rPr>
      <w:i/>
      <w:iCs/>
      <w:color w:val="404040"/>
    </w:rPr>
  </w:style>
  <w:style w:type="paragraph" w:customStyle="1" w:styleId="18">
    <w:name w:val="List Paragraph"/>
    <w:basedOn w:val="0"/>
    <w:pPr>
      <w:ind w:left="720"/>
      <w:contextualSpacing/>
    </w:pPr>
  </w:style>
  <w:style w:type="character" w:customStyle="1" w:styleId="19">
    <w:name w:val="Intense Emphasis"/>
    <w:basedOn w:val="10"/>
    <w:rPr>
      <w:i/>
      <w:iCs/>
      <w:color w:val="2F5496"/>
    </w:rPr>
  </w:style>
  <w:style w:type="paragraph" w:customStyle="1" w:styleId="20">
    <w:name w:val="Intense Quote"/>
    <w:basedOn w:val="0"/>
    <w:next w:val="0"/>
    <w:pPr>
      <w:pBdr>
        <w:top w:val="single" w:sz="4" w:space="10" w:color="2F5496"/>
        <w:bottom w:val="single" w:sz="4" w:space="10" w:color="2F5496"/>
      </w:pBdr>
      <w:spacing w:before="360" w:after="360"/>
      <w:ind w:left="864" w:right="864"/>
      <w:jc w:val="center"/>
    </w:pPr>
    <w:rPr>
      <w:i/>
      <w:iCs/>
      <w:color w:val="2F5496"/>
    </w:rPr>
  </w:style>
  <w:style w:type="character" w:customStyle="1" w:styleId="21">
    <w:name w:val="Intense Reference"/>
    <w:basedOn w:val="10"/>
    <w:rPr>
      <w:b/>
      <w:bCs/>
      <w:caps w:val="0"/>
      <w:smallCaps/>
      <w:color w:val="2F5496"/>
      <w:spacing w:val="5"/>
    </w:rPr>
  </w:style>
  <w:style w:type="paragraph" w:styleId="22">
    <w:name w:val="header"/>
    <w:basedOn w:val="0"/>
    <w:pPr>
      <w:tabs>
        <w:tab w:val="center" w:pos="4513"/>
        <w:tab w:val="right" w:pos="9026"/>
      </w:tabs>
      <w:spacing w:after="0" w:line="240" w:lineRule="auto"/>
    </w:pPr>
  </w:style>
  <w:style w:type="paragraph" w:styleId="23">
    <w:name w:val="footer"/>
    <w:basedOn w:val="0"/>
    <w:pPr>
      <w:tabs>
        <w:tab w:val="center" w:pos="4513"/>
        <w:tab w:val="right" w:pos="9026"/>
      </w:tabs>
      <w:spacing w:after="0" w:line="240" w:lineRule="auto"/>
    </w:p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header" Target="header1.xml"/><Relationship Id="rId3" Type="http://schemas.openxmlformats.org/officeDocument/2006/relationships/image" Target="media/2.png"/><Relationship Id="rId4" Type="http://schemas.openxmlformats.org/officeDocument/2006/relationships/image" Target="media/5.png"/><Relationship Id="rId5" Type="http://schemas.openxmlformats.org/officeDocument/2006/relationships/image" Target="media/8.png"/><Relationship Id="rId6" Type="http://schemas.openxmlformats.org/officeDocument/2006/relationships/image" Target="media/11.png"/><Relationship Id="rId7" Type="http://schemas.openxmlformats.org/officeDocument/2006/relationships/image" Target="media/14.png"/><Relationship Id="rId8" Type="http://schemas.openxmlformats.org/officeDocument/2006/relationships/image" Target="media/17.png"/><Relationship Id="rId9" Type="http://schemas.openxmlformats.org/officeDocument/2006/relationships/image" Target="media/20.png"/><Relationship Id="rId10" Type="http://schemas.openxmlformats.org/officeDocument/2006/relationships/image" Target="media/23.png"/><Relationship Id="rId11" Type="http://schemas.openxmlformats.org/officeDocument/2006/relationships/image" Target="media/26.png"/><Relationship Id="rId12" Type="http://schemas.openxmlformats.org/officeDocument/2006/relationships/image" Target="media/29.png"/><Relationship Id="rId13" Type="http://schemas.openxmlformats.org/officeDocument/2006/relationships/image" Target="media/32.jpeg"/><Relationship Id="rId14" Type="http://schemas.openxmlformats.org/officeDocument/2006/relationships/styles" Target="styles.xml"/><Relationship Id="rId15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25</TotalTime>
  <Application>Yozo_Office</Application>
  <Pages>18</Pages>
  <Words>686</Words>
  <Characters>9964</Characters>
  <Lines>414</Lines>
  <Paragraphs>314</Paragraphs>
  <CharactersWithSpaces>12054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creator>Anshi C</dc:creator>
  <cp:lastModifiedBy>vivo user</cp:lastModifiedBy>
  <cp:revision>28</cp:revision>
  <dcterms:created xsi:type="dcterms:W3CDTF">2025-03-17T15:46:00Z</dcterms:created>
  <dcterms:modified xsi:type="dcterms:W3CDTF">2025-03-20T19:43:59Z</dcterms:modified>
</cp:coreProperties>
</file>